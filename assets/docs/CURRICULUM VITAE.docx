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7A050C" w14:textId="22654AFD" w:rsidR="00886970" w:rsidRPr="009E2153" w:rsidRDefault="00ED4C55" w:rsidP="00164742">
      <w:pPr>
        <w:pStyle w:val="Informaesdocontato"/>
        <w:spacing w:line="360" w:lineRule="auto"/>
        <w:jc w:val="center"/>
        <w:rPr>
          <w:rStyle w:val="nfase"/>
          <w:rFonts w:ascii="Times New Roman" w:hAnsi="Times New Roman" w:cs="Times New Roman"/>
          <w:b/>
          <w:bCs/>
          <w:color w:val="auto"/>
          <w:sz w:val="28"/>
          <w:szCs w:val="32"/>
        </w:rPr>
      </w:pPr>
      <w:r w:rsidRPr="009E2153">
        <w:rPr>
          <w:rFonts w:ascii="Times New Roman" w:hAnsi="Times New Roman" w:cs="Times New Roman"/>
          <w:b/>
          <w:bCs/>
          <w:color w:val="auto"/>
          <w:sz w:val="28"/>
          <w:szCs w:val="32"/>
        </w:rPr>
        <w:t>CURRICULUM VITAE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  <w:tblDescription w:val="Resume"/>
      </w:tblPr>
      <w:tblGrid>
        <w:gridCol w:w="9807"/>
      </w:tblGrid>
      <w:tr w:rsidR="0068093A" w14:paraId="6B75C178" w14:textId="77777777" w:rsidTr="0068093A">
        <w:tc>
          <w:tcPr>
            <w:tcW w:w="9807" w:type="dxa"/>
            <w:shd w:val="clear" w:color="auto" w:fill="BFBFBF" w:themeFill="background1" w:themeFillShade="BF"/>
          </w:tcPr>
          <w:p w14:paraId="069DB6AD" w14:textId="1CB11337" w:rsidR="0068093A" w:rsidRDefault="0068093A" w:rsidP="0068093A">
            <w:pPr>
              <w:pStyle w:val="Informaesdocontato"/>
              <w:spacing w:before="120" w:line="360" w:lineRule="auto"/>
              <w:ind w:left="-75"/>
              <w:jc w:val="both"/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32"/>
              </w:rPr>
              <w:t xml:space="preserve"> </w:t>
            </w:r>
            <w:r w:rsidRPr="0068093A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32"/>
              </w:rPr>
              <w:t>OSVALDO ACHAR</w:t>
            </w:r>
          </w:p>
        </w:tc>
      </w:tr>
    </w:tbl>
    <w:tbl>
      <w:tblPr>
        <w:tblStyle w:val="Tabeladocurrculo"/>
        <w:tblW w:w="5000" w:type="pct"/>
        <w:tblLook w:val="04A0" w:firstRow="1" w:lastRow="0" w:firstColumn="1" w:lastColumn="0" w:noHBand="0" w:noVBand="1"/>
        <w:tblDescription w:val="Resume"/>
      </w:tblPr>
      <w:tblGrid>
        <w:gridCol w:w="2183"/>
        <w:gridCol w:w="389"/>
        <w:gridCol w:w="7235"/>
      </w:tblGrid>
      <w:tr w:rsidR="009E2153" w:rsidRPr="009E2153" w14:paraId="41BDF662" w14:textId="77777777" w:rsidTr="00DE724E">
        <w:tc>
          <w:tcPr>
            <w:tcW w:w="2183" w:type="dxa"/>
          </w:tcPr>
          <w:p w14:paraId="58849F7F" w14:textId="3C0576C4" w:rsidR="00886970" w:rsidRPr="009E2153" w:rsidRDefault="00427234" w:rsidP="00164742">
            <w:pPr>
              <w:pStyle w:val="ttulo1"/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iNFORMAÇÃO PESSOAL</w:t>
            </w:r>
          </w:p>
        </w:tc>
        <w:tc>
          <w:tcPr>
            <w:tcW w:w="389" w:type="dxa"/>
          </w:tcPr>
          <w:p w14:paraId="72E7B60E" w14:textId="77777777" w:rsidR="00886970" w:rsidRPr="009E2153" w:rsidRDefault="00886970" w:rsidP="00164742">
            <w:p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35" w:type="dxa"/>
          </w:tcPr>
          <w:p w14:paraId="30A5B275" w14:textId="43E195A2" w:rsidR="00886970" w:rsidRPr="009E2153" w:rsidRDefault="00427234" w:rsidP="00164742">
            <w:pPr>
              <w:pStyle w:val="Textodocurrculo"/>
              <w:tabs>
                <w:tab w:val="left" w:pos="7106"/>
              </w:tabs>
              <w:spacing w:line="360" w:lineRule="auto"/>
              <w:ind w:right="7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Apelido:</w:t>
            </w:r>
            <w:r w:rsidR="000E0006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                           </w:t>
            </w:r>
            <w:r w:rsidR="00BE05C4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Achar</w:t>
            </w:r>
          </w:p>
          <w:p w14:paraId="5B6F949B" w14:textId="424FB642" w:rsidR="00427234" w:rsidRPr="009E2153" w:rsidRDefault="00427234" w:rsidP="00164742">
            <w:pPr>
              <w:pStyle w:val="Textodocurrculo"/>
              <w:tabs>
                <w:tab w:val="left" w:pos="7106"/>
              </w:tabs>
              <w:spacing w:line="360" w:lineRule="auto"/>
              <w:ind w:right="7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Nome: </w:t>
            </w:r>
            <w:r w:rsidR="000E0006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                              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Osvaldo Felisberto António</w:t>
            </w:r>
          </w:p>
          <w:p w14:paraId="67248B79" w14:textId="14FF1136" w:rsidR="00427234" w:rsidRPr="009E2153" w:rsidRDefault="00427234" w:rsidP="00164742">
            <w:pPr>
              <w:pStyle w:val="Textodocurrculo"/>
              <w:tabs>
                <w:tab w:val="left" w:pos="7106"/>
              </w:tabs>
              <w:spacing w:line="360" w:lineRule="auto"/>
              <w:ind w:right="7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Data de Nascimento: </w:t>
            </w:r>
            <w:r w:rsidR="00410892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       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19 de </w:t>
            </w:r>
            <w:r w:rsidR="00410892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Setembro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 2001</w:t>
            </w:r>
          </w:p>
          <w:p w14:paraId="342E9B01" w14:textId="11F81393" w:rsidR="00427234" w:rsidRPr="009E2153" w:rsidRDefault="00427234" w:rsidP="00164742">
            <w:pPr>
              <w:pStyle w:val="Textodocurrculo"/>
              <w:tabs>
                <w:tab w:val="left" w:pos="7106"/>
              </w:tabs>
              <w:spacing w:line="360" w:lineRule="auto"/>
              <w:ind w:right="7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Naturalidade: </w:t>
            </w:r>
            <w:r w:rsidR="00410892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                    </w:t>
            </w:r>
            <w:r w:rsidR="000E0006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Quelimane,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Zambézia</w:t>
            </w:r>
          </w:p>
          <w:p w14:paraId="5146654A" w14:textId="7513A95E" w:rsidR="00427234" w:rsidRPr="009E2153" w:rsidRDefault="00427234" w:rsidP="00164742">
            <w:pPr>
              <w:pStyle w:val="Textodocurrculo"/>
              <w:tabs>
                <w:tab w:val="left" w:pos="7106"/>
              </w:tabs>
              <w:spacing w:line="360" w:lineRule="auto"/>
              <w:ind w:right="7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Nacionalidade: </w:t>
            </w:r>
            <w:r w:rsidR="00410892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                 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Moçambicana </w:t>
            </w:r>
          </w:p>
          <w:p w14:paraId="64CD34EE" w14:textId="0E55797B" w:rsidR="00427234" w:rsidRPr="009E2153" w:rsidRDefault="00427234" w:rsidP="00164742">
            <w:pPr>
              <w:pStyle w:val="Textodocurrculo"/>
              <w:tabs>
                <w:tab w:val="left" w:pos="7106"/>
              </w:tabs>
              <w:spacing w:line="360" w:lineRule="auto"/>
              <w:ind w:right="7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Estado Civil: </w:t>
            </w:r>
            <w:r w:rsidR="00410892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                    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Solteiro</w:t>
            </w:r>
          </w:p>
          <w:p w14:paraId="7362A927" w14:textId="361319D6" w:rsidR="00427234" w:rsidRPr="009E2153" w:rsidRDefault="00427234" w:rsidP="00164742">
            <w:pPr>
              <w:pStyle w:val="Textodocurrculo"/>
              <w:tabs>
                <w:tab w:val="left" w:pos="7106"/>
              </w:tabs>
              <w:spacing w:line="360" w:lineRule="auto"/>
              <w:ind w:right="7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Filiação: </w:t>
            </w:r>
            <w:r w:rsidR="00410892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                           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Jocas Achar e Fátima Manuel Vaz</w:t>
            </w:r>
          </w:p>
          <w:p w14:paraId="1F82E876" w14:textId="68EEC7A0" w:rsidR="000E0006" w:rsidRPr="009E2153" w:rsidRDefault="000E0006" w:rsidP="00164742">
            <w:pPr>
              <w:pStyle w:val="Textodocurrculo"/>
              <w:tabs>
                <w:tab w:val="left" w:pos="7106"/>
              </w:tabs>
              <w:spacing w:line="360" w:lineRule="auto"/>
              <w:ind w:right="7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Residência: </w:t>
            </w:r>
            <w:r w:rsidR="00410892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                      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Bairro </w:t>
            </w:r>
            <w:r w:rsidR="0046719E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Micajune B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Quelimane</w:t>
            </w:r>
          </w:p>
          <w:p w14:paraId="1B98A924" w14:textId="50494051" w:rsidR="000E0006" w:rsidRPr="009E2153" w:rsidRDefault="000E0006" w:rsidP="00164742">
            <w:pPr>
              <w:pStyle w:val="Textodocurrculo"/>
              <w:tabs>
                <w:tab w:val="left" w:pos="7106"/>
              </w:tabs>
              <w:spacing w:line="360" w:lineRule="auto"/>
              <w:ind w:right="7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Situação Militar: </w:t>
            </w:r>
            <w:r w:rsidR="00410892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              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Regularizada</w:t>
            </w:r>
          </w:p>
          <w:p w14:paraId="3E403F02" w14:textId="4B815F5C" w:rsidR="00AC3906" w:rsidRPr="009E2153" w:rsidRDefault="000E0006" w:rsidP="00164742">
            <w:pPr>
              <w:pStyle w:val="Textodocurrculo"/>
              <w:tabs>
                <w:tab w:val="left" w:pos="7106"/>
              </w:tabs>
              <w:spacing w:line="360" w:lineRule="auto"/>
              <w:ind w:right="72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Número de B.I:</w:t>
            </w:r>
            <w:r w:rsidR="00B17D37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                  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B17D37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040305257142S</w:t>
            </w:r>
          </w:p>
        </w:tc>
      </w:tr>
      <w:tr w:rsidR="009E2153" w:rsidRPr="009E2153" w14:paraId="6EBF7FBC" w14:textId="77777777" w:rsidTr="00DE724E">
        <w:tc>
          <w:tcPr>
            <w:tcW w:w="2183" w:type="dxa"/>
          </w:tcPr>
          <w:p w14:paraId="2FA1F275" w14:textId="31BA0B70" w:rsidR="00886970" w:rsidRPr="009E2153" w:rsidRDefault="00410892" w:rsidP="00164742">
            <w:pPr>
              <w:pStyle w:val="ttulo1"/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FORMAÇÃO ACADÉMICA</w:t>
            </w:r>
          </w:p>
        </w:tc>
        <w:tc>
          <w:tcPr>
            <w:tcW w:w="389" w:type="dxa"/>
          </w:tcPr>
          <w:p w14:paraId="72DF38B5" w14:textId="77777777" w:rsidR="00886970" w:rsidRPr="009E2153" w:rsidRDefault="00886970" w:rsidP="00164742">
            <w:p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35" w:type="dxa"/>
          </w:tcPr>
          <w:p w14:paraId="1C78A9CC" w14:textId="7823A28A" w:rsidR="00920D06" w:rsidRPr="009E2153" w:rsidRDefault="00AC3906" w:rsidP="00C85B7D">
            <w:pPr>
              <w:pStyle w:val="Textodocurrculo"/>
              <w:spacing w:line="360" w:lineRule="auto"/>
              <w:ind w:right="171"/>
              <w:jc w:val="both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2025</w:t>
            </w:r>
            <w:r w:rsidR="00920D06"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– </w:t>
            </w:r>
            <w:r w:rsidR="00C85B7D" w:rsidRPr="009E215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Licenciado em </w:t>
            </w:r>
            <w:r w:rsidR="00920D06" w:rsidRPr="009E215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Tecnologias de Informação </w:t>
            </w:r>
            <w:r w:rsidR="00C85B7D" w:rsidRPr="009E215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pela Universidade Católica de Moçambique (</w:t>
            </w:r>
            <w:r w:rsidR="00920D06" w:rsidRPr="009E215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Faculdade de</w:t>
            </w:r>
            <w:r w:rsidR="00C85B7D" w:rsidRPr="009E215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 xml:space="preserve"> Ciências Sociais e Políticas) - Quelimane</w:t>
            </w:r>
            <w:r w:rsidR="00920D06" w:rsidRPr="009E2153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.</w:t>
            </w:r>
          </w:p>
          <w:p w14:paraId="09FE4BB0" w14:textId="77777777" w:rsidR="00920D06" w:rsidRPr="009E2153" w:rsidRDefault="00920D06" w:rsidP="00164742">
            <w:pPr>
              <w:pStyle w:val="Textodocurrculo"/>
              <w:spacing w:line="360" w:lineRule="auto"/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</w:pPr>
          </w:p>
          <w:p w14:paraId="2257ED9D" w14:textId="0298015B" w:rsidR="00886970" w:rsidRPr="009E2153" w:rsidRDefault="00FC6A00" w:rsidP="00C85B7D">
            <w:pPr>
              <w:pStyle w:val="Textodocurrculo"/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2014 </w:t>
            </w:r>
            <w:r w:rsidR="00583676"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a 2019</w:t>
            </w:r>
            <w:r w:rsidR="00583676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– Ensino Secundário e Pré-Universitário na</w:t>
            </w:r>
            <w:r w:rsidR="002E1810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="00583676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Escola Secundária Geral Eduardo Mondlane</w:t>
            </w:r>
            <w:r w:rsidR="002E1810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– Quelimane</w:t>
            </w:r>
          </w:p>
          <w:p w14:paraId="6A72EE30" w14:textId="04342A05" w:rsidR="002E1810" w:rsidRPr="009E2153" w:rsidRDefault="002E1810" w:rsidP="00C85B7D">
            <w:pPr>
              <w:pStyle w:val="Textodocurrculo"/>
              <w:spacing w:line="360" w:lineRule="auto"/>
              <w:ind w:right="29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349C6445" w14:textId="1B94D0B7" w:rsidR="00DE724E" w:rsidRPr="009E2153" w:rsidRDefault="002E1810" w:rsidP="00C85B7D">
            <w:pPr>
              <w:pStyle w:val="Textodocurrculo"/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2013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– 7ª Classe na Escola do 1º e 2º grau Samora Moisés Machel </w:t>
            </w:r>
            <w:r w:rsidR="0046719E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–</w:t>
            </w:r>
            <w:r w:rsidR="00AC3906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Micajun</w:t>
            </w:r>
            <w:r w:rsidR="00C85B7D"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</w:t>
            </w:r>
          </w:p>
        </w:tc>
      </w:tr>
      <w:tr w:rsidR="009E2153" w:rsidRPr="009E2153" w14:paraId="25558A14" w14:textId="77777777" w:rsidTr="00DE724E">
        <w:tc>
          <w:tcPr>
            <w:tcW w:w="2183" w:type="dxa"/>
          </w:tcPr>
          <w:p w14:paraId="439432E0" w14:textId="0A079900" w:rsidR="00DE724E" w:rsidRPr="009E2153" w:rsidRDefault="009E2153" w:rsidP="00164742">
            <w:pPr>
              <w:pStyle w:val="ttulo1"/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experiê</w:t>
            </w:r>
            <w:r w:rsidR="0068093A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ncia profissional</w:t>
            </w:r>
            <w:r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89" w:type="dxa"/>
          </w:tcPr>
          <w:p w14:paraId="2770A4A7" w14:textId="6BBB7E2C" w:rsidR="00DE724E" w:rsidRPr="009E2153" w:rsidRDefault="00DE724E" w:rsidP="00164742">
            <w:p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35" w:type="dxa"/>
          </w:tcPr>
          <w:p w14:paraId="00440B8E" w14:textId="51B40285" w:rsidR="00DE724E" w:rsidRPr="0068093A" w:rsidRDefault="009E2153" w:rsidP="0068093A">
            <w:pPr>
              <w:pStyle w:val="Textodocurrculo"/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2023 – 2025 - Auxiliar de Técnico de Informática na Empresa NSuporte Sociedade Unipessoal Limitada</w:t>
            </w:r>
            <w:r w:rsidR="0068093A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, </w:t>
            </w:r>
            <w:r w:rsidR="0068093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onde exerceu actividades como:</w:t>
            </w:r>
          </w:p>
          <w:p w14:paraId="57C51D76" w14:textId="77777777" w:rsidR="009E2153" w:rsidRPr="009E2153" w:rsidRDefault="009E2153" w:rsidP="0068093A">
            <w:pPr>
              <w:pStyle w:val="Textodocurrculo"/>
              <w:numPr>
                <w:ilvl w:val="0"/>
                <w:numId w:val="3"/>
              </w:numPr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Assistência na instalação, configuração e manutenção de hardware e software.</w:t>
            </w:r>
          </w:p>
          <w:p w14:paraId="40081CB9" w14:textId="42342DA3" w:rsidR="009E2153" w:rsidRPr="009E2153" w:rsidRDefault="009E2153" w:rsidP="0068093A">
            <w:pPr>
              <w:pStyle w:val="Textodocurrculo"/>
              <w:numPr>
                <w:ilvl w:val="0"/>
                <w:numId w:val="3"/>
              </w:numPr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Suporte técnico aos </w:t>
            </w:r>
            <w:r w:rsidR="0068093A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utilizadores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internos para resolução de problemas de TI.</w:t>
            </w:r>
          </w:p>
          <w:p w14:paraId="1242AB6B" w14:textId="77777777" w:rsidR="009E2153" w:rsidRPr="009E2153" w:rsidRDefault="009E2153" w:rsidP="0068093A">
            <w:pPr>
              <w:pStyle w:val="Textodocurrculo"/>
              <w:numPr>
                <w:ilvl w:val="0"/>
                <w:numId w:val="3"/>
              </w:numPr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Monitoramento e atualização de sistemas operacionais e antivírus.</w:t>
            </w:r>
          </w:p>
          <w:p w14:paraId="22B6E2EB" w14:textId="77777777" w:rsidR="009E2153" w:rsidRPr="009E2153" w:rsidRDefault="009E2153" w:rsidP="0068093A">
            <w:pPr>
              <w:pStyle w:val="Textodocurrculo"/>
              <w:numPr>
                <w:ilvl w:val="0"/>
                <w:numId w:val="3"/>
              </w:numPr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Organização e documentação dos procedimentos técnicos e inventário de equipamentos.</w:t>
            </w:r>
          </w:p>
          <w:p w14:paraId="5D2C09F1" w14:textId="77777777" w:rsidR="009E2153" w:rsidRPr="009E2153" w:rsidRDefault="009E2153" w:rsidP="0068093A">
            <w:pPr>
              <w:pStyle w:val="Textodocurrculo"/>
              <w:numPr>
                <w:ilvl w:val="0"/>
                <w:numId w:val="3"/>
              </w:numPr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Colaboração na implementação de redes locais e solução de falhas de conectividade.</w:t>
            </w:r>
          </w:p>
          <w:p w14:paraId="7D8641B5" w14:textId="77777777" w:rsidR="009E2153" w:rsidRPr="009E2153" w:rsidRDefault="009E2153" w:rsidP="0068093A">
            <w:pPr>
              <w:pStyle w:val="Textodocurrculo"/>
              <w:numPr>
                <w:ilvl w:val="0"/>
                <w:numId w:val="3"/>
              </w:numPr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Apoio na realização de backups e restauração de dados para garantir a integridade das informações.</w:t>
            </w:r>
          </w:p>
          <w:p w14:paraId="2293B0D2" w14:textId="77777777" w:rsidR="009E2153" w:rsidRPr="009E2153" w:rsidRDefault="009E2153" w:rsidP="0068093A">
            <w:pPr>
              <w:pStyle w:val="Textodocurrculo"/>
              <w:numPr>
                <w:ilvl w:val="0"/>
                <w:numId w:val="3"/>
              </w:numPr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Auxílio na configuração e manutenção de redes internas e dispositivos de comunicação.</w:t>
            </w:r>
          </w:p>
          <w:p w14:paraId="16F329B4" w14:textId="77777777" w:rsidR="009E2153" w:rsidRPr="009E2153" w:rsidRDefault="009E2153" w:rsidP="0068093A">
            <w:pPr>
              <w:pStyle w:val="Textodocurrculo"/>
              <w:numPr>
                <w:ilvl w:val="0"/>
                <w:numId w:val="3"/>
              </w:numPr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Realização de testes e diagnósticos para identificação de falhas em sistemas e hardware.</w:t>
            </w:r>
          </w:p>
          <w:p w14:paraId="0993A7D3" w14:textId="77777777" w:rsidR="009E2153" w:rsidRPr="009E2153" w:rsidRDefault="009E2153" w:rsidP="0068093A">
            <w:pPr>
              <w:pStyle w:val="Textodocurrculo"/>
              <w:numPr>
                <w:ilvl w:val="0"/>
                <w:numId w:val="3"/>
              </w:numPr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Implementação de rotinas de manutenção preventiva para equipamentos de informática.</w:t>
            </w:r>
          </w:p>
          <w:p w14:paraId="0099FD6F" w14:textId="1760F047" w:rsidR="009E2153" w:rsidRPr="009E2153" w:rsidRDefault="009E2153" w:rsidP="0068093A">
            <w:pPr>
              <w:pStyle w:val="Textodocurrculo"/>
              <w:numPr>
                <w:ilvl w:val="0"/>
                <w:numId w:val="3"/>
              </w:numPr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Apoio no suporte remoto para resolução de problemas técnicos de </w:t>
            </w:r>
            <w:r w:rsidR="00F8420E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utilizadores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externos.</w:t>
            </w:r>
          </w:p>
          <w:p w14:paraId="6353EA6F" w14:textId="3A45459B" w:rsidR="009E2153" w:rsidRPr="0068093A" w:rsidRDefault="009E2153" w:rsidP="0068093A">
            <w:pPr>
              <w:pStyle w:val="Textodocurrculo"/>
              <w:numPr>
                <w:ilvl w:val="0"/>
                <w:numId w:val="3"/>
              </w:numPr>
              <w:spacing w:line="360" w:lineRule="auto"/>
              <w:ind w:right="29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Assistência na configuração e otimização de sistemas operacionais para melhoria da performance.</w:t>
            </w:r>
          </w:p>
        </w:tc>
      </w:tr>
      <w:tr w:rsidR="009E2153" w:rsidRPr="009E2153" w14:paraId="5697DEC6" w14:textId="77777777" w:rsidTr="00DE724E">
        <w:tc>
          <w:tcPr>
            <w:tcW w:w="2183" w:type="dxa"/>
          </w:tcPr>
          <w:p w14:paraId="3D63D2E8" w14:textId="34510F02" w:rsidR="00DE724E" w:rsidRPr="009E2153" w:rsidRDefault="00DE724E" w:rsidP="00164742">
            <w:pPr>
              <w:pStyle w:val="ttulo1"/>
              <w:spacing w:line="360" w:lineRule="auto"/>
              <w:jc w:val="lef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lastRenderedPageBreak/>
              <w:t xml:space="preserve">DOMÍNIO de LÍNGUAS </w:t>
            </w:r>
          </w:p>
        </w:tc>
        <w:tc>
          <w:tcPr>
            <w:tcW w:w="389" w:type="dxa"/>
          </w:tcPr>
          <w:p w14:paraId="399EE3A0" w14:textId="77777777" w:rsidR="00DE724E" w:rsidRPr="009E2153" w:rsidRDefault="00DE724E" w:rsidP="00164742">
            <w:p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35" w:type="dxa"/>
          </w:tcPr>
          <w:tbl>
            <w:tblPr>
              <w:tblStyle w:val="Tabelacomgrelha"/>
              <w:tblpPr w:leftFromText="141" w:rightFromText="141" w:vertAnchor="text" w:horzAnchor="page" w:tblpX="436" w:tblpY="13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342"/>
              <w:gridCol w:w="1186"/>
              <w:gridCol w:w="1244"/>
              <w:gridCol w:w="1738"/>
            </w:tblGrid>
            <w:tr w:rsidR="009E2153" w:rsidRPr="009E2153" w14:paraId="076716B6" w14:textId="77777777" w:rsidTr="00920D06">
              <w:trPr>
                <w:trHeight w:val="274"/>
              </w:trPr>
              <w:tc>
                <w:tcPr>
                  <w:tcW w:w="1342" w:type="dxa"/>
                </w:tcPr>
                <w:p w14:paraId="243533F0" w14:textId="77777777" w:rsidR="00920D06" w:rsidRPr="009E2153" w:rsidRDefault="00920D06" w:rsidP="00920D06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Idioma</w:t>
                  </w:r>
                </w:p>
              </w:tc>
              <w:tc>
                <w:tcPr>
                  <w:tcW w:w="1186" w:type="dxa"/>
                </w:tcPr>
                <w:p w14:paraId="281632A4" w14:textId="77777777" w:rsidR="00920D06" w:rsidRPr="009E2153" w:rsidRDefault="00920D06" w:rsidP="00920D06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Fala</w:t>
                  </w:r>
                </w:p>
              </w:tc>
              <w:tc>
                <w:tcPr>
                  <w:tcW w:w="1244" w:type="dxa"/>
                </w:tcPr>
                <w:p w14:paraId="76A176BF" w14:textId="77777777" w:rsidR="00920D06" w:rsidRPr="009E2153" w:rsidRDefault="00920D06" w:rsidP="00920D06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Escrita</w:t>
                  </w:r>
                </w:p>
              </w:tc>
              <w:tc>
                <w:tcPr>
                  <w:tcW w:w="1738" w:type="dxa"/>
                </w:tcPr>
                <w:p w14:paraId="2B556DEE" w14:textId="77777777" w:rsidR="00920D06" w:rsidRPr="009E2153" w:rsidRDefault="00920D06" w:rsidP="00920D06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Compreensão </w:t>
                  </w:r>
                </w:p>
              </w:tc>
            </w:tr>
            <w:tr w:rsidR="009E2153" w:rsidRPr="009E2153" w14:paraId="0585A187" w14:textId="77777777" w:rsidTr="00920D06">
              <w:trPr>
                <w:trHeight w:val="235"/>
              </w:trPr>
              <w:tc>
                <w:tcPr>
                  <w:tcW w:w="1342" w:type="dxa"/>
                </w:tcPr>
                <w:p w14:paraId="18DEF007" w14:textId="77777777" w:rsidR="00920D06" w:rsidRPr="009E2153" w:rsidRDefault="00920D06" w:rsidP="00920D06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Português </w:t>
                  </w:r>
                </w:p>
              </w:tc>
              <w:tc>
                <w:tcPr>
                  <w:tcW w:w="1186" w:type="dxa"/>
                </w:tcPr>
                <w:p w14:paraId="3BAB00F4" w14:textId="77777777" w:rsidR="00920D06" w:rsidRPr="009E2153" w:rsidRDefault="00920D06" w:rsidP="00920D06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sz w:val="24"/>
                      <w:szCs w:val="24"/>
                    </w:rPr>
                    <w:t>Fluente</w:t>
                  </w:r>
                </w:p>
              </w:tc>
              <w:tc>
                <w:tcPr>
                  <w:tcW w:w="1244" w:type="dxa"/>
                </w:tcPr>
                <w:p w14:paraId="2A506443" w14:textId="77777777" w:rsidR="00920D06" w:rsidRPr="009E2153" w:rsidRDefault="00920D06" w:rsidP="00920D06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Excelente </w:t>
                  </w:r>
                </w:p>
              </w:tc>
              <w:tc>
                <w:tcPr>
                  <w:tcW w:w="1738" w:type="dxa"/>
                </w:tcPr>
                <w:p w14:paraId="69232D16" w14:textId="77777777" w:rsidR="00920D06" w:rsidRPr="009E2153" w:rsidRDefault="00920D06" w:rsidP="00920D06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Excelente</w:t>
                  </w:r>
                </w:p>
              </w:tc>
            </w:tr>
            <w:tr w:rsidR="009E2153" w:rsidRPr="009E2153" w14:paraId="3DD2ADC0" w14:textId="77777777" w:rsidTr="00920D06">
              <w:trPr>
                <w:trHeight w:val="365"/>
              </w:trPr>
              <w:tc>
                <w:tcPr>
                  <w:tcW w:w="1342" w:type="dxa"/>
                </w:tcPr>
                <w:p w14:paraId="7292672C" w14:textId="77777777" w:rsidR="00920D06" w:rsidRPr="009E2153" w:rsidRDefault="00920D06" w:rsidP="00920D06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Inglês </w:t>
                  </w:r>
                </w:p>
              </w:tc>
              <w:tc>
                <w:tcPr>
                  <w:tcW w:w="1186" w:type="dxa"/>
                </w:tcPr>
                <w:p w14:paraId="758CE67C" w14:textId="2A2625F5" w:rsidR="00920D06" w:rsidRPr="009E2153" w:rsidRDefault="00920D06" w:rsidP="00920D06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Boa </w:t>
                  </w:r>
                </w:p>
              </w:tc>
              <w:tc>
                <w:tcPr>
                  <w:tcW w:w="1244" w:type="dxa"/>
                </w:tcPr>
                <w:p w14:paraId="39732BA4" w14:textId="77777777" w:rsidR="00920D06" w:rsidRPr="009E2153" w:rsidRDefault="00920D06" w:rsidP="00920D06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sz w:val="24"/>
                      <w:szCs w:val="24"/>
                    </w:rPr>
                    <w:t>Boa</w:t>
                  </w:r>
                </w:p>
              </w:tc>
              <w:tc>
                <w:tcPr>
                  <w:tcW w:w="1738" w:type="dxa"/>
                </w:tcPr>
                <w:p w14:paraId="125E1184" w14:textId="6B62352F" w:rsidR="00920D06" w:rsidRPr="009E2153" w:rsidRDefault="007B3D3E" w:rsidP="00920D06">
                  <w:pPr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E2153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Excelente</w:t>
                  </w:r>
                </w:p>
              </w:tc>
            </w:tr>
          </w:tbl>
          <w:p w14:paraId="1F8F46B2" w14:textId="53738FAF" w:rsidR="00DE724E" w:rsidRPr="009E2153" w:rsidRDefault="00DE724E" w:rsidP="00920D06">
            <w:pPr>
              <w:pStyle w:val="Textodocurrculo"/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9E2153" w:rsidRPr="009E2153" w14:paraId="5C2EDA01" w14:textId="77777777" w:rsidTr="00DE724E">
        <w:tc>
          <w:tcPr>
            <w:tcW w:w="2183" w:type="dxa"/>
          </w:tcPr>
          <w:p w14:paraId="1B4A300B" w14:textId="1C61681C" w:rsidR="00DE724E" w:rsidRPr="009E2153" w:rsidRDefault="00DE724E" w:rsidP="00164742">
            <w:pPr>
              <w:pStyle w:val="ttulo1"/>
              <w:spacing w:line="360" w:lineRule="auto"/>
              <w:jc w:val="left"/>
              <w:rPr>
                <w:color w:val="auto"/>
              </w:rPr>
            </w:pPr>
            <w:r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COMPETÊNCIAS PESSOAIS E APTIDÕES</w:t>
            </w:r>
          </w:p>
        </w:tc>
        <w:tc>
          <w:tcPr>
            <w:tcW w:w="389" w:type="dxa"/>
          </w:tcPr>
          <w:p w14:paraId="7E0CC340" w14:textId="77777777" w:rsidR="00DE724E" w:rsidRPr="009E2153" w:rsidRDefault="00DE724E" w:rsidP="00164742">
            <w:p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p w14:paraId="0821CEDF" w14:textId="4AAB78DE" w:rsidR="00DE724E" w:rsidRPr="009E2153" w:rsidRDefault="00DE724E" w:rsidP="00164742">
            <w:p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35" w:type="dxa"/>
          </w:tcPr>
          <w:p w14:paraId="45862A34" w14:textId="77777777" w:rsidR="00DE724E" w:rsidRPr="009E2153" w:rsidRDefault="00DE724E" w:rsidP="00164742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Capacidade de trabalhar em equipe ou singular.</w:t>
            </w:r>
          </w:p>
          <w:p w14:paraId="470DF26B" w14:textId="77777777" w:rsidR="00DE724E" w:rsidRPr="009E2153" w:rsidRDefault="00DE724E" w:rsidP="00164742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Dinamismo.</w:t>
            </w:r>
          </w:p>
          <w:p w14:paraId="7D19D16D" w14:textId="77777777" w:rsidR="00DE724E" w:rsidRPr="009E2153" w:rsidRDefault="00DE724E" w:rsidP="00164742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Alto senso de responsabilidade.</w:t>
            </w:r>
          </w:p>
          <w:p w14:paraId="62844BA4" w14:textId="77777777" w:rsidR="00DE724E" w:rsidRPr="009E2153" w:rsidRDefault="00DE724E" w:rsidP="00164742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Boa apresentação.</w:t>
            </w:r>
          </w:p>
          <w:p w14:paraId="0856B4F6" w14:textId="77777777" w:rsidR="00DE724E" w:rsidRPr="009E2153" w:rsidRDefault="00DE724E" w:rsidP="00164742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Criatividade.</w:t>
            </w:r>
          </w:p>
          <w:p w14:paraId="1409EF52" w14:textId="0BD1E4D6" w:rsidR="00DE724E" w:rsidRPr="009E2153" w:rsidRDefault="00DE724E" w:rsidP="00164742">
            <w:pPr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Gosto pela aprendizagem.</w:t>
            </w:r>
          </w:p>
        </w:tc>
      </w:tr>
      <w:tr w:rsidR="00F8420E" w:rsidRPr="009E2153" w14:paraId="760706BE" w14:textId="77777777" w:rsidTr="00DE724E">
        <w:tc>
          <w:tcPr>
            <w:tcW w:w="2183" w:type="dxa"/>
          </w:tcPr>
          <w:p w14:paraId="0C6E4191" w14:textId="2FD18DC1" w:rsidR="00F8420E" w:rsidRPr="009E2153" w:rsidRDefault="00F8420E" w:rsidP="00F8420E">
            <w:pPr>
              <w:pStyle w:val="ttulo1"/>
              <w:spacing w:line="360" w:lineRule="auto"/>
              <w:jc w:val="lef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Contactos</w:t>
            </w:r>
          </w:p>
        </w:tc>
        <w:tc>
          <w:tcPr>
            <w:tcW w:w="389" w:type="dxa"/>
          </w:tcPr>
          <w:p w14:paraId="7CD60C0C" w14:textId="77777777" w:rsidR="00F8420E" w:rsidRPr="009E2153" w:rsidRDefault="00F8420E" w:rsidP="00F8420E">
            <w:p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235" w:type="dxa"/>
          </w:tcPr>
          <w:p w14:paraId="1DC164E5" w14:textId="77777777" w:rsidR="00F8420E" w:rsidRPr="009E2153" w:rsidRDefault="00F8420E" w:rsidP="00F8420E">
            <w:p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Celular: 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(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+258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87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226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3320 / 85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 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568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5741</w:t>
            </w:r>
          </w:p>
          <w:p w14:paraId="1F48749E" w14:textId="77777777" w:rsidR="00F8420E" w:rsidRPr="009E2153" w:rsidRDefault="00F8420E" w:rsidP="00F8420E">
            <w:pPr>
              <w:spacing w:line="360" w:lineRule="auto"/>
              <w:rPr>
                <w:rStyle w:val="Hiperligao"/>
                <w:rFonts w:ascii="Times New Roman" w:hAnsi="Times New Roman" w:cs="Times New Roman"/>
                <w:color w:val="auto"/>
                <w:sz w:val="24"/>
                <w:szCs w:val="24"/>
                <w:u w:val="none"/>
              </w:rPr>
            </w:pPr>
            <w:r w:rsidRPr="009E2153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E-mail: </w:t>
            </w:r>
            <w:hyperlink r:id="rId10" w:history="1">
              <w:r w:rsidRPr="009C6544">
                <w:rPr>
                  <w:rStyle w:val="Hiperligao"/>
                  <w:rFonts w:ascii="Times New Roman" w:hAnsi="Times New Roman" w:cs="Times New Roman"/>
                  <w:sz w:val="24"/>
                  <w:szCs w:val="24"/>
                </w:rPr>
                <w:t>osvaldofaachar@gmail.com</w:t>
              </w:r>
            </w:hyperlink>
          </w:p>
          <w:p w14:paraId="2BD06D8A" w14:textId="2CAB3712" w:rsidR="00F8420E" w:rsidRPr="009E2153" w:rsidRDefault="00F8420E" w:rsidP="00F8420E">
            <w:pPr>
              <w:spacing w:line="36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9E2153">
              <w:rPr>
                <w:rStyle w:val="Hiperligao"/>
                <w:rFonts w:ascii="Times New Roman" w:hAnsi="Times New Roman" w:cs="Times New Roman"/>
                <w:color w:val="auto"/>
                <w:sz w:val="24"/>
                <w:u w:val="none"/>
              </w:rPr>
              <w:t xml:space="preserve">Site: </w:t>
            </w:r>
            <w:r w:rsidRPr="0068093A">
              <w:rPr>
                <w:rStyle w:val="Hiperligao"/>
                <w:rFonts w:ascii="Times New Roman" w:hAnsi="Times New Roman" w:cs="Times New Roman"/>
                <w:color w:val="auto"/>
                <w:sz w:val="24"/>
                <w:u w:val="none"/>
              </w:rPr>
              <w:t>osvaldo</w:t>
            </w:r>
            <w:r w:rsidR="00F471A2">
              <w:rPr>
                <w:rStyle w:val="Hiperligao"/>
                <w:rFonts w:ascii="Times New Roman" w:hAnsi="Times New Roman" w:cs="Times New Roman"/>
                <w:color w:val="auto"/>
                <w:sz w:val="24"/>
                <w:u w:val="none"/>
              </w:rPr>
              <w:t>fa</w:t>
            </w:r>
            <w:bookmarkStart w:id="0" w:name="_GoBack"/>
            <w:bookmarkEnd w:id="0"/>
            <w:r w:rsidRPr="0068093A">
              <w:rPr>
                <w:rStyle w:val="Hiperligao"/>
                <w:rFonts w:ascii="Times New Roman" w:hAnsi="Times New Roman" w:cs="Times New Roman"/>
                <w:color w:val="auto"/>
                <w:sz w:val="24"/>
                <w:u w:val="none"/>
              </w:rPr>
              <w:t>achar.github.io/portifolio/</w:t>
            </w:r>
          </w:p>
        </w:tc>
      </w:tr>
    </w:tbl>
    <w:p w14:paraId="069AAF66" w14:textId="75575228" w:rsidR="00886970" w:rsidRPr="009E2153" w:rsidRDefault="00886970" w:rsidP="00A91BF9">
      <w:pPr>
        <w:rPr>
          <w:color w:val="auto"/>
        </w:rPr>
      </w:pPr>
    </w:p>
    <w:sectPr w:rsidR="00886970" w:rsidRPr="009E2153" w:rsidSect="00F8420E">
      <w:pgSz w:w="11907" w:h="16839" w:code="9"/>
      <w:pgMar w:top="1148" w:right="1050" w:bottom="1148" w:left="1050" w:header="709" w:footer="51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7C932D" w14:textId="77777777" w:rsidR="00424C38" w:rsidRDefault="00424C38">
      <w:pPr>
        <w:spacing w:before="0" w:after="0" w:line="240" w:lineRule="auto"/>
      </w:pPr>
      <w:r>
        <w:separator/>
      </w:r>
    </w:p>
  </w:endnote>
  <w:endnote w:type="continuationSeparator" w:id="0">
    <w:p w14:paraId="46AD9CDB" w14:textId="77777777" w:rsidR="00424C38" w:rsidRDefault="00424C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CCF946" w14:textId="77777777" w:rsidR="00424C38" w:rsidRDefault="00424C38">
      <w:pPr>
        <w:spacing w:before="0" w:after="0" w:line="240" w:lineRule="auto"/>
      </w:pPr>
      <w:r>
        <w:separator/>
      </w:r>
    </w:p>
  </w:footnote>
  <w:footnote w:type="continuationSeparator" w:id="0">
    <w:p w14:paraId="785FE350" w14:textId="77777777" w:rsidR="00424C38" w:rsidRDefault="00424C3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43AA"/>
    <w:multiLevelType w:val="hybridMultilevel"/>
    <w:tmpl w:val="0890CD5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C04DA"/>
    <w:multiLevelType w:val="hybridMultilevel"/>
    <w:tmpl w:val="BB88DAB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E95DDA"/>
    <w:multiLevelType w:val="hybridMultilevel"/>
    <w:tmpl w:val="9DC2B0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F92"/>
    <w:rsid w:val="000111ED"/>
    <w:rsid w:val="000302D8"/>
    <w:rsid w:val="00072135"/>
    <w:rsid w:val="000B4A25"/>
    <w:rsid w:val="000D11D2"/>
    <w:rsid w:val="000E0006"/>
    <w:rsid w:val="00133440"/>
    <w:rsid w:val="00164742"/>
    <w:rsid w:val="002058C1"/>
    <w:rsid w:val="002E1810"/>
    <w:rsid w:val="003F4AE1"/>
    <w:rsid w:val="00410892"/>
    <w:rsid w:val="004200D1"/>
    <w:rsid w:val="00424C38"/>
    <w:rsid w:val="00427234"/>
    <w:rsid w:val="0046719E"/>
    <w:rsid w:val="0047625A"/>
    <w:rsid w:val="004B7B2E"/>
    <w:rsid w:val="004D26BE"/>
    <w:rsid w:val="00512E38"/>
    <w:rsid w:val="00583676"/>
    <w:rsid w:val="005A531D"/>
    <w:rsid w:val="0068093A"/>
    <w:rsid w:val="00720689"/>
    <w:rsid w:val="00724EB4"/>
    <w:rsid w:val="0077601E"/>
    <w:rsid w:val="007B3D3E"/>
    <w:rsid w:val="007F3485"/>
    <w:rsid w:val="00835988"/>
    <w:rsid w:val="00886970"/>
    <w:rsid w:val="0091301A"/>
    <w:rsid w:val="00920D06"/>
    <w:rsid w:val="00930666"/>
    <w:rsid w:val="00953235"/>
    <w:rsid w:val="009701BC"/>
    <w:rsid w:val="009E2153"/>
    <w:rsid w:val="009E7FF4"/>
    <w:rsid w:val="00A1552A"/>
    <w:rsid w:val="00A44E54"/>
    <w:rsid w:val="00A91BF9"/>
    <w:rsid w:val="00AC3906"/>
    <w:rsid w:val="00B17D37"/>
    <w:rsid w:val="00BE05C4"/>
    <w:rsid w:val="00BF4F92"/>
    <w:rsid w:val="00C40D75"/>
    <w:rsid w:val="00C77A47"/>
    <w:rsid w:val="00C85B7D"/>
    <w:rsid w:val="00CB1E08"/>
    <w:rsid w:val="00DE724E"/>
    <w:rsid w:val="00DF203C"/>
    <w:rsid w:val="00E9207E"/>
    <w:rsid w:val="00E970DE"/>
    <w:rsid w:val="00EB694A"/>
    <w:rsid w:val="00ED0904"/>
    <w:rsid w:val="00ED4C55"/>
    <w:rsid w:val="00F07037"/>
    <w:rsid w:val="00F471A2"/>
    <w:rsid w:val="00F531ED"/>
    <w:rsid w:val="00F8420E"/>
    <w:rsid w:val="00FC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0F7650"/>
  <w15:docId w15:val="{4A81E72F-54B2-4B5D-9FC9-B78DE390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pt-BR" w:eastAsia="pt-PT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link w:val="Cardettulo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customStyle="1" w:styleId="ttulo2">
    <w:name w:val="título 2"/>
    <w:basedOn w:val="Normal"/>
    <w:next w:val="Normal"/>
    <w:link w:val="Cardettulo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customStyle="1" w:styleId="ttulo3">
    <w:name w:val="título 3"/>
    <w:basedOn w:val="Normal"/>
    <w:next w:val="Normal"/>
    <w:link w:val="Cardettulo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customStyle="1" w:styleId="ttulo4">
    <w:name w:val="título 4"/>
    <w:basedOn w:val="Normal"/>
    <w:next w:val="Normal"/>
    <w:link w:val="Cardettulo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customStyle="1" w:styleId="ttulo5">
    <w:name w:val="título 5"/>
    <w:basedOn w:val="Normal"/>
    <w:next w:val="Normal"/>
    <w:link w:val="Cardettulo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customStyle="1" w:styleId="ttulo6">
    <w:name w:val="título 6"/>
    <w:basedOn w:val="Normal"/>
    <w:next w:val="Normal"/>
    <w:link w:val="Cardettulo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customStyle="1" w:styleId="ttulo7">
    <w:name w:val="título 7"/>
    <w:basedOn w:val="Normal"/>
    <w:next w:val="Normal"/>
    <w:link w:val="Cardettulo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tulo8">
    <w:name w:val="título 8"/>
    <w:basedOn w:val="Normal"/>
    <w:next w:val="Normal"/>
    <w:link w:val="Cardettulo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customStyle="1" w:styleId="ttulo9">
    <w:name w:val="título 9"/>
    <w:basedOn w:val="Normal"/>
    <w:next w:val="Normal"/>
    <w:link w:val="Cardettulo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cabealho">
    <w:name w:val="cabeçalho"/>
    <w:basedOn w:val="Normal"/>
    <w:link w:val="Cardecabealho"/>
    <w:uiPriority w:val="9"/>
    <w:unhideWhenUsed/>
    <w:pPr>
      <w:spacing w:after="0" w:line="240" w:lineRule="auto"/>
    </w:pPr>
  </w:style>
  <w:style w:type="character" w:customStyle="1" w:styleId="Cardecabealho">
    <w:name w:val="Car de cabeçalho"/>
    <w:basedOn w:val="Tipodeletrapredefinidodopargrafo"/>
    <w:link w:val="cabealho"/>
    <w:uiPriority w:val="9"/>
    <w:rPr>
      <w:kern w:val="20"/>
    </w:rPr>
  </w:style>
  <w:style w:type="paragraph" w:customStyle="1" w:styleId="rodap">
    <w:name w:val="rodapé"/>
    <w:basedOn w:val="Normal"/>
    <w:link w:val="Carderodap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Carderodap">
    <w:name w:val="Car de rodapé"/>
    <w:basedOn w:val="Tipodeletrapredefinidodopargrafo"/>
    <w:link w:val="rodap"/>
    <w:uiPriority w:val="2"/>
    <w:rPr>
      <w:kern w:val="20"/>
    </w:rPr>
  </w:style>
  <w:style w:type="paragraph" w:customStyle="1" w:styleId="Textodocurrculo">
    <w:name w:val="Texto do currículo"/>
    <w:basedOn w:val="Normal"/>
    <w:qFormat/>
    <w:pPr>
      <w:spacing w:after="40"/>
      <w:ind w:right="1440"/>
    </w:pPr>
  </w:style>
  <w:style w:type="character" w:customStyle="1" w:styleId="Textodoespaoreservado">
    <w:name w:val="Texto do espaço reservado"/>
    <w:basedOn w:val="Tipodeletrapredefinidodopargrafo"/>
    <w:uiPriority w:val="99"/>
    <w:semiHidden/>
    <w:rPr>
      <w:color w:val="808080"/>
    </w:rPr>
  </w:style>
  <w:style w:type="table" w:customStyle="1" w:styleId="Gradedatabela">
    <w:name w:val="Grade da tabela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rdettulo1">
    <w:name w:val="Car de título 1"/>
    <w:basedOn w:val="Tipodeletrapredefinidodopargrafo"/>
    <w:link w:val="ttulo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Cardettulo2">
    <w:name w:val="Car de título 2"/>
    <w:basedOn w:val="Tipodeletrapredefinidodopargrafo"/>
    <w:link w:val="ttulo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Cardettulo3">
    <w:name w:val="Car de título 3"/>
    <w:basedOn w:val="Tipodeletrapredefinidodopargrafo"/>
    <w:link w:val="ttulo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Cardettulo4">
    <w:name w:val="Car de título 4"/>
    <w:basedOn w:val="Tipodeletrapredefinidodopargraf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Cardettulo5">
    <w:name w:val="Car de título 5"/>
    <w:basedOn w:val="Tipodeletrapredefinidodopargrafo"/>
    <w:link w:val="ttulo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Cardettulo6">
    <w:name w:val="Car de título 6"/>
    <w:basedOn w:val="Tipodeletrapredefinidodopargrafo"/>
    <w:link w:val="ttulo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Cardettulo7">
    <w:name w:val="Car de título 7"/>
    <w:basedOn w:val="Tipodeletrapredefinidodopargraf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Cardettulo8">
    <w:name w:val="Car de título 8"/>
    <w:basedOn w:val="Tipodeletrapredefinidodopargrafo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Cardettulo9">
    <w:name w:val="Car de título 9"/>
    <w:basedOn w:val="Tipodeletrapredefinidodopargraf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Tabeladocurrculo">
    <w:name w:val="Tabela do currículo"/>
    <w:basedOn w:val="Tabela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Tabeladacarta">
    <w:name w:val="Tabela da carta"/>
    <w:basedOn w:val="Tabela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a">
    <w:name w:val="Date"/>
    <w:basedOn w:val="Normal"/>
    <w:next w:val="Normal"/>
    <w:link w:val="DataCarte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aCarter">
    <w:name w:val="Data Caráter"/>
    <w:basedOn w:val="Tipodeletrapredefinidodopargrafo"/>
    <w:link w:val="Data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Destinatrio1">
    <w:name w:val="Destinatário1"/>
    <w:basedOn w:val="Normal"/>
    <w:uiPriority w:val="8"/>
    <w:unhideWhenUsed/>
    <w:qFormat/>
    <w:pPr>
      <w:spacing w:after="40"/>
    </w:pPr>
    <w:rPr>
      <w:b/>
      <w:bCs/>
    </w:rPr>
  </w:style>
  <w:style w:type="paragraph" w:styleId="Inciodecarta">
    <w:name w:val="Salutation"/>
    <w:basedOn w:val="Normal"/>
    <w:next w:val="Normal"/>
    <w:link w:val="InciodecartaCarter"/>
    <w:uiPriority w:val="8"/>
    <w:unhideWhenUsed/>
    <w:qFormat/>
    <w:pPr>
      <w:spacing w:before="720"/>
    </w:pPr>
  </w:style>
  <w:style w:type="character" w:customStyle="1" w:styleId="InciodecartaCarter">
    <w:name w:val="Início de carta Caráter"/>
    <w:basedOn w:val="Tipodeletrapredefinidodopargrafo"/>
    <w:link w:val="Inciodecarta"/>
    <w:uiPriority w:val="8"/>
    <w:rPr>
      <w:kern w:val="20"/>
    </w:rPr>
  </w:style>
  <w:style w:type="paragraph" w:styleId="Rematedecarta">
    <w:name w:val="Closing"/>
    <w:basedOn w:val="Normal"/>
    <w:link w:val="RematedecartaCarter"/>
    <w:uiPriority w:val="8"/>
    <w:unhideWhenUsed/>
    <w:qFormat/>
    <w:pPr>
      <w:spacing w:before="480" w:after="960" w:line="240" w:lineRule="auto"/>
    </w:pPr>
  </w:style>
  <w:style w:type="character" w:customStyle="1" w:styleId="RematedecartaCarter">
    <w:name w:val="Remate de carta Caráter"/>
    <w:basedOn w:val="Tipodeletrapredefinidodopargrafo"/>
    <w:link w:val="Rematedecarta"/>
    <w:uiPriority w:val="8"/>
    <w:rPr>
      <w:kern w:val="20"/>
    </w:rPr>
  </w:style>
  <w:style w:type="paragraph" w:styleId="Assinatura">
    <w:name w:val="Signature"/>
    <w:basedOn w:val="Normal"/>
    <w:link w:val="AssinaturaCarter"/>
    <w:uiPriority w:val="8"/>
    <w:unhideWhenUsed/>
    <w:qFormat/>
    <w:pPr>
      <w:spacing w:after="480"/>
    </w:pPr>
    <w:rPr>
      <w:b/>
      <w:bCs/>
    </w:rPr>
  </w:style>
  <w:style w:type="character" w:customStyle="1" w:styleId="AssinaturaCarter">
    <w:name w:val="Assinatura Caráter"/>
    <w:basedOn w:val="Tipodeletrapredefinidodopargrafo"/>
    <w:link w:val="Assinatura"/>
    <w:uiPriority w:val="8"/>
    <w:rPr>
      <w:b/>
      <w:bCs/>
      <w:kern w:val="20"/>
    </w:rPr>
  </w:style>
  <w:style w:type="character" w:styleId="nfase">
    <w:name w:val="Emphasis"/>
    <w:basedOn w:val="Tipodeletrapredefinidodopargrafo"/>
    <w:uiPriority w:val="2"/>
    <w:unhideWhenUsed/>
    <w:qFormat/>
    <w:rPr>
      <w:color w:val="7E97AD" w:themeColor="accent1"/>
    </w:rPr>
  </w:style>
  <w:style w:type="paragraph" w:customStyle="1" w:styleId="Informaesdocontato">
    <w:name w:val="Informações do contat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ome">
    <w:name w:val="No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character" w:styleId="TextodoMarcadordePosio">
    <w:name w:val="Placeholder Text"/>
    <w:basedOn w:val="Tipodeletrapredefinidodopargrafo"/>
    <w:uiPriority w:val="99"/>
    <w:semiHidden/>
    <w:rsid w:val="00C40D75"/>
    <w:rPr>
      <w:color w:val="808080"/>
    </w:rPr>
  </w:style>
  <w:style w:type="character" w:customStyle="1" w:styleId="nfase1">
    <w:name w:val="Ênfase1"/>
    <w:basedOn w:val="Tipodeletrapredefinidodopargrafo"/>
    <w:uiPriority w:val="2"/>
    <w:unhideWhenUsed/>
    <w:qFormat/>
    <w:rsid w:val="0077601E"/>
    <w:rPr>
      <w:color w:val="7E97AD" w:themeColor="accent1"/>
    </w:rPr>
  </w:style>
  <w:style w:type="paragraph" w:customStyle="1" w:styleId="Data1">
    <w:name w:val="Data1"/>
    <w:basedOn w:val="Normal"/>
    <w:next w:val="Normal"/>
    <w:link w:val="Cardedata"/>
    <w:uiPriority w:val="8"/>
    <w:qFormat/>
    <w:rsid w:val="0077601E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Cardedata">
    <w:name w:val="Car de data"/>
    <w:basedOn w:val="Tipodeletrapredefinidodopargrafo"/>
    <w:link w:val="Data1"/>
    <w:uiPriority w:val="8"/>
    <w:rsid w:val="0077601E"/>
    <w:rPr>
      <w:rFonts w:asciiTheme="majorHAnsi" w:eastAsiaTheme="majorEastAsia" w:hAnsiTheme="majorHAnsi" w:cstheme="majorBidi"/>
      <w:caps/>
      <w:color w:val="7E97AD" w:themeColor="accent1"/>
      <w:kern w:val="20"/>
      <w:lang w:val="pt-BR"/>
    </w:rPr>
  </w:style>
  <w:style w:type="paragraph" w:customStyle="1" w:styleId="Saudao1">
    <w:name w:val="Saudação1"/>
    <w:basedOn w:val="Normal"/>
    <w:next w:val="Normal"/>
    <w:link w:val="Cardesaudao"/>
    <w:uiPriority w:val="8"/>
    <w:unhideWhenUsed/>
    <w:qFormat/>
    <w:rsid w:val="0077601E"/>
    <w:pPr>
      <w:spacing w:before="720"/>
    </w:pPr>
  </w:style>
  <w:style w:type="character" w:customStyle="1" w:styleId="Cardesaudao">
    <w:name w:val="Car de saudação"/>
    <w:basedOn w:val="Tipodeletrapredefinidodopargrafo"/>
    <w:link w:val="Saudao1"/>
    <w:uiPriority w:val="8"/>
    <w:rsid w:val="0077601E"/>
    <w:rPr>
      <w:kern w:val="20"/>
      <w:lang w:val="pt-BR"/>
    </w:rPr>
  </w:style>
  <w:style w:type="paragraph" w:customStyle="1" w:styleId="Encerramento1">
    <w:name w:val="Encerramento1"/>
    <w:basedOn w:val="Normal"/>
    <w:link w:val="Cardeencerramento"/>
    <w:uiPriority w:val="8"/>
    <w:unhideWhenUsed/>
    <w:qFormat/>
    <w:rsid w:val="0077601E"/>
    <w:pPr>
      <w:spacing w:before="480" w:after="960" w:line="240" w:lineRule="auto"/>
    </w:pPr>
  </w:style>
  <w:style w:type="character" w:customStyle="1" w:styleId="Cardeencerramento">
    <w:name w:val="Car de encerramento"/>
    <w:basedOn w:val="Tipodeletrapredefinidodopargrafo"/>
    <w:link w:val="Encerramento1"/>
    <w:uiPriority w:val="8"/>
    <w:rsid w:val="0077601E"/>
    <w:rPr>
      <w:kern w:val="20"/>
      <w:lang w:val="pt-BR"/>
    </w:rPr>
  </w:style>
  <w:style w:type="paragraph" w:customStyle="1" w:styleId="Assinatura1">
    <w:name w:val="Assinatura1"/>
    <w:basedOn w:val="Normal"/>
    <w:link w:val="Cardeassinatura"/>
    <w:uiPriority w:val="8"/>
    <w:unhideWhenUsed/>
    <w:qFormat/>
    <w:rsid w:val="0077601E"/>
    <w:pPr>
      <w:spacing w:after="480"/>
    </w:pPr>
    <w:rPr>
      <w:b/>
      <w:bCs/>
    </w:rPr>
  </w:style>
  <w:style w:type="character" w:customStyle="1" w:styleId="Cardeassinatura">
    <w:name w:val="Car de assinatura"/>
    <w:basedOn w:val="Tipodeletrapredefinidodopargrafo"/>
    <w:link w:val="Assinatura1"/>
    <w:uiPriority w:val="8"/>
    <w:rsid w:val="0077601E"/>
    <w:rPr>
      <w:b/>
      <w:bCs/>
      <w:kern w:val="20"/>
      <w:lang w:val="pt-BR"/>
    </w:rPr>
  </w:style>
  <w:style w:type="table" w:styleId="Tabelacomgrelha">
    <w:name w:val="Table Grid"/>
    <w:basedOn w:val="Tabelanormal"/>
    <w:uiPriority w:val="39"/>
    <w:rsid w:val="004200D1"/>
    <w:pPr>
      <w:spacing w:before="0" w:after="0" w:line="240" w:lineRule="auto"/>
    </w:pPr>
    <w:rPr>
      <w:color w:val="auto"/>
      <w:sz w:val="22"/>
      <w:szCs w:val="22"/>
      <w:lang w:val="pt-P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semiHidden/>
    <w:qFormat/>
    <w:rsid w:val="00EB694A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EB694A"/>
    <w:rPr>
      <w:color w:val="646464" w:themeColor="hyperlink"/>
      <w:u w:val="single"/>
    </w:r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EB694A"/>
    <w:rPr>
      <w:color w:val="605E5C"/>
      <w:shd w:val="clear" w:color="auto" w:fill="E1DFDD"/>
    </w:rPr>
  </w:style>
  <w:style w:type="paragraph" w:styleId="Cabealho0">
    <w:name w:val="header"/>
    <w:basedOn w:val="Normal"/>
    <w:link w:val="CabealhoCarter"/>
    <w:uiPriority w:val="2"/>
    <w:unhideWhenUsed/>
    <w:rsid w:val="005A531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0"/>
    <w:uiPriority w:val="2"/>
    <w:rsid w:val="005A531D"/>
    <w:rPr>
      <w:kern w:val="20"/>
    </w:rPr>
  </w:style>
  <w:style w:type="paragraph" w:styleId="Rodap0">
    <w:name w:val="footer"/>
    <w:basedOn w:val="Normal"/>
    <w:link w:val="RodapCarter"/>
    <w:uiPriority w:val="2"/>
    <w:unhideWhenUsed/>
    <w:rsid w:val="005A531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0"/>
    <w:uiPriority w:val="2"/>
    <w:rsid w:val="005A531D"/>
    <w:rPr>
      <w:kern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osvaldofaachar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2070\TimelessResume.dotx" TargetMode="External"/></Relationship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077783-2CE4-4ACE-A7FB-5A37CE1D65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TimelessResume.dotx</Template>
  <TotalTime>4</TotalTime>
  <Pages>2</Pages>
  <Words>398</Words>
  <Characters>2151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Jocas Achar</dc:creator>
  <cp:keywords/>
  <cp:lastModifiedBy>Osvaldo Achar</cp:lastModifiedBy>
  <cp:revision>3</cp:revision>
  <cp:lastPrinted>2024-12-06T12:43:00Z</cp:lastPrinted>
  <dcterms:created xsi:type="dcterms:W3CDTF">2025-10-17T08:30:00Z</dcterms:created>
  <dcterms:modified xsi:type="dcterms:W3CDTF">2025-10-23T09:39:00Z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